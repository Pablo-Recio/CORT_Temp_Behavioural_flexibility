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A5A86" w14:textId="77777777" w:rsidR="00627AC8" w:rsidRDefault="00000000">
      <w:pPr>
        <w:pStyle w:val="Title"/>
      </w:pPr>
      <w:r>
        <w:t>Early environmental conditions do not impact behavioural flexibility in an invasive and non-invasive lizard species</w:t>
      </w:r>
    </w:p>
    <w:p w14:paraId="0A9F81F4" w14:textId="77777777" w:rsidR="00627AC8"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244914C1" w14:textId="77777777" w:rsidR="00627AC8"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22AE02E9" w14:textId="77777777" w:rsidR="00627AC8" w:rsidRDefault="00000000">
      <w:r>
        <w:br w:type="page"/>
      </w:r>
    </w:p>
    <w:p w14:paraId="08B27379" w14:textId="77777777" w:rsidR="00627AC8" w:rsidRDefault="00000000">
      <w:pPr>
        <w:pStyle w:val="Heading2"/>
      </w:pPr>
      <w:bookmarkStart w:id="0" w:name="abstract"/>
      <w:r>
        <w:lastRenderedPageBreak/>
        <w:t>Abstract</w:t>
      </w:r>
    </w:p>
    <w:p w14:paraId="41049FBB" w14:textId="77777777" w:rsidR="00627AC8" w:rsidRDefault="00000000">
      <w:pPr>
        <w:pStyle w:val="FirstParagraph"/>
      </w:pPr>
      <w:r>
        <w:t xml:space="preserve">Behavioural flexibility is expected to be crucial for animals adapting to environmental changes. However, the conditions experienced during early development can profoundly impact behavioural flexibility making it unclear how populations will respond to novel circumstances. Stressful situations faced by the parents can have a direct impact on offspring cognition through the transmission of glucocorticoids - stress-related hormones that affect offspring cognition. At the same time, stressful conditions can influence parental behaviour during nesting and consequently the thermal developmental conditions offspring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69709A4E" w14:textId="77777777" w:rsidR="00627AC8" w:rsidRDefault="00000000">
      <w:pPr>
        <w:pStyle w:val="Heading2"/>
      </w:pPr>
      <w:bookmarkStart w:id="1" w:name="introduction"/>
      <w:bookmarkEnd w:id="0"/>
      <w:r>
        <w:t>Introduction</w:t>
      </w:r>
    </w:p>
    <w:p w14:paraId="1FDC8638" w14:textId="77777777" w:rsidR="00627AC8"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successful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6A15CAB0" w14:textId="77777777" w:rsidR="00627AC8" w:rsidRDefault="00000000">
      <w:pPr>
        <w:pStyle w:val="BodyText"/>
      </w:pPr>
      <w:r>
        <w:t>The conditions in which organisms develop can be altered by the circumstances faced by their parents. For instance, exposing three-spined stickleback (</w:t>
      </w:r>
      <w:r>
        <w:rPr>
          <w:i/>
          <w:iCs/>
        </w:rPr>
        <w:t>Gasterosteus aculeatus</w:t>
      </w:r>
      <w:r>
        <w:t>) females to a model predator during ovulation, affected their offspring’s tedency to use social cues (</w:t>
      </w:r>
      <w:hyperlink w:anchor="ref-feng2015effect">
        <w:r>
          <w:rPr>
            <w:rStyle w:val="Hyperlink"/>
          </w:rPr>
          <w:t>Feng et al., 2015</w:t>
        </w:r>
      </w:hyperlink>
      <w:r>
        <w:t>). Under stressful situations, animal’s sensory systems detect and transmit environmental signals to instigate adaptive physiological and behavioural adjustments – responses that are mediated by glucocorticoids (GCs) (</w:t>
      </w:r>
      <w:hyperlink w:anchor="ref-sapolsky_how_2000">
        <w:r>
          <w:rPr>
            <w:rStyle w:val="Hyperlink"/>
          </w:rPr>
          <w:t>Sapolsky et al., 2000</w:t>
        </w:r>
      </w:hyperlink>
      <w:r>
        <w:t xml:space="preserve">). Glucocorticoids </w:t>
      </w:r>
      <w:r>
        <w:lastRenderedPageBreak/>
        <w:t>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Animals’ responses to abrupt temperature changes are mediated by GCs (</w:t>
      </w:r>
      <w:hyperlink w:anchor="ref-Crino_2023">
        <w:r>
          <w:rPr>
            <w:rStyle w:val="Hyperlink"/>
          </w:rPr>
          <w:t>Crino et al., 2023</w:t>
        </w:r>
      </w:hyperlink>
      <w:r>
        <w:t>), which can influence animals’ decision-making while nesting (</w:t>
      </w:r>
      <w:hyperlink w:anchor="ref-kolbe2002impact">
        <w:r>
          <w:rPr>
            <w:rStyle w:val="Hyperlink"/>
          </w:rPr>
          <w:t>Kolbe &amp; Janzen, 2002</w:t>
        </w:r>
      </w:hyperlink>
      <w:r>
        <w:t>). As a result, GCs transmission and early thermal environment are expected to interact and shape offspring traits.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610DB28E" w14:textId="77777777" w:rsidR="00627AC8"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 Disparities in behavioural flexibility may be driving the differences in invasion success between both skinks, a prediction supported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but uncertainty still exists about the interactive role of maternal CORT and early temperatures on behavioural flexibility. We manipulated CORT and incubation temperature in both species and then subjected hatchlings to a reversal learning task. Reversal learning, in particular, is a widely employed tool to measure behavioral flexibility (</w:t>
      </w:r>
      <w:hyperlink w:anchor="ref-gapp2014early">
        <w:r>
          <w:rPr>
            <w:rStyle w:val="Hyperlink"/>
          </w:rPr>
          <w:t>Gapp et al., 2014</w:t>
        </w:r>
      </w:hyperlink>
      <w:r>
        <w:t xml:space="preserve">; </w:t>
      </w:r>
      <w:hyperlink w:anchor="ref-hurtubise2017effects">
        <w:r>
          <w:rPr>
            <w:rStyle w:val="Hyperlink"/>
          </w:rPr>
          <w:t>Hurtubise &amp; Howland, 2017</w:t>
        </w:r>
      </w:hyperlink>
      <w:r>
        <w:t>), as it assesses an individual’s ability to alter a learned behavior in response to environmental changes, providing researchers with a clear indicator of their ability to adjust to new conditions (</w:t>
      </w:r>
      <w:hyperlink w:anchor="ref-brown2010behavioral">
        <w:r>
          <w:rPr>
            <w:rStyle w:val="Hyperlink"/>
          </w:rPr>
          <w:t>Brown &amp; Tait, 2010</w:t>
        </w:r>
      </w:hyperlink>
      <w:r>
        <w:t>).</w:t>
      </w:r>
    </w:p>
    <w:p w14:paraId="6587CBA6" w14:textId="77777777" w:rsidR="00627AC8" w:rsidRDefault="00000000">
      <w:pPr>
        <w:pStyle w:val="BodyText"/>
      </w:pPr>
      <w:r>
        <w:t>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259C85E2" w14:textId="77777777" w:rsidR="00627AC8" w:rsidRDefault="00000000">
      <w:pPr>
        <w:pStyle w:val="Heading2"/>
      </w:pPr>
      <w:bookmarkStart w:id="2" w:name="methods"/>
      <w:bookmarkEnd w:id="1"/>
      <w:r>
        <w:lastRenderedPageBreak/>
        <w:t>Methods</w:t>
      </w:r>
    </w:p>
    <w:p w14:paraId="00C8FC22" w14:textId="77777777" w:rsidR="00627AC8" w:rsidRDefault="00000000">
      <w:pPr>
        <w:pStyle w:val="Heading4"/>
      </w:pPr>
      <w:bookmarkStart w:id="3" w:name="husbandry"/>
      <w:r>
        <w:t>Husbandry</w:t>
      </w:r>
    </w:p>
    <w:p w14:paraId="397D4D57" w14:textId="77777777" w:rsidR="00627AC8"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the warm side of enclosures reached 32ºC.</w:t>
      </w:r>
    </w:p>
    <w:p w14:paraId="170CC3CC" w14:textId="77777777" w:rsidR="00627AC8"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on one side of the communal enclosures (see above). We checked for the presence of eggs in the boxes three days a week. After collection, we measured the length and width of eggs with a digital caliper to the nearest 0.1 mm and weighed them with a digital scale ± 0.001g error (OHAUS, Model spx123). We also assigned identities to the clutch and each egg.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FC02919" w14:textId="77777777" w:rsidR="00627AC8"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 a shelter, and a small water dish. During this period, they were sprayed with water every day and received 3-6 small </w:t>
      </w:r>
      <w:r>
        <w:rPr>
          <w:i/>
          <w:iCs/>
        </w:rPr>
        <w:t>A. domestica</w:t>
      </w:r>
      <w:r>
        <w:t xml:space="preserve"> crickets three times a week. All care otherwise followed similar protocols to adults (see above). Two weeks before starting the training phase (see below), lizards were moved to an experimental arena for acclimatation. The arenas were individual medium size (41 L x 29.7 W x 22 H cm) plastic containers with a shelter (9 L x 6 W x 1.5 H cm) on one of the </w:t>
      </w:r>
      <w:proofErr w:type="gramStart"/>
      <w:r>
        <w:t>side</w:t>
      </w:r>
      <w:proofErr w:type="gramEnd"/>
      <w:r>
        <w:t xml:space="preserve"> and a water dish on the other. These new enclosures were placed in two rooms across 7 different racks that were monitored by 7 different CCTV systems (device model DVR-HP210475) that allowed us to record their behaviour during the experiment (see details below). Conditions in these rooms where identical to the main room, but the number of lizards per species and treatment in each rack was counterbalanced to control for any potential effect of the room or the position of the lizard on the rack. During acclimatisation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22-24ºC.</w:t>
      </w:r>
    </w:p>
    <w:p w14:paraId="69F58290" w14:textId="77777777" w:rsidR="00627AC8" w:rsidRDefault="00000000">
      <w:pPr>
        <w:pStyle w:val="Heading4"/>
      </w:pPr>
      <w:bookmarkStart w:id="4" w:name="X5a274fa4cacecb585d7c5e60344fa6f16959ba1"/>
      <w:bookmarkEnd w:id="3"/>
      <w:r>
        <w:lastRenderedPageBreak/>
        <w:t>Manipulating Early Thermal and CORT Environments</w:t>
      </w:r>
    </w:p>
    <w:p w14:paraId="0A9ED064" w14:textId="77777777" w:rsidR="00627AC8" w:rsidRDefault="00000000">
      <w:pPr>
        <w:pStyle w:val="FirstParagraph"/>
      </w:pPr>
      <w:r>
        <w:t>To empirically 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CORT concentration employed in the CORT treatment represents 2 standard deviations above the mean natural concentration obtained in eggs from both species (non-published data). Doses were determined by referencing published yolk corticosterone concentrations in other oviparous species (</w:t>
      </w:r>
      <w:hyperlink w:anchor="ref-lovern2008effects">
        <w:r>
          <w:rPr>
            <w:rStyle w:val="Hyperlink"/>
          </w:rPr>
          <w:t>Lovern &amp; Adams, 2008</w:t>
        </w:r>
      </w:hyperlink>
      <w:r>
        <w:t xml:space="preserve"> ; </w:t>
      </w:r>
      <w:hyperlink w:anchor="ref-hanover2019corticosterone">
        <w:r>
          <w:rPr>
            <w:rStyle w:val="Hyperlink"/>
          </w:rPr>
          <w:t>Hanover et al., 2019</w:t>
        </w:r>
      </w:hyperlink>
      <w:r>
        <w:t>) and our own unpublished data. After the hormone treatment,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09AD4C65" w14:textId="77777777" w:rsidR="00627AC8" w:rsidRDefault="00000000">
      <w:pPr>
        <w:pStyle w:val="Heading4"/>
      </w:pPr>
      <w:bookmarkStart w:id="5" w:name="quantifying-behavioural-flexibility"/>
      <w:bookmarkEnd w:id="4"/>
      <w:r>
        <w:t>Quantifying Behavioural Flexibility</w:t>
      </w:r>
    </w:p>
    <w:p w14:paraId="58587DC8" w14:textId="77777777" w:rsidR="00627AC8"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55DE393F" w14:textId="77777777" w:rsidR="00627AC8" w:rsidRDefault="00000000">
      <w:pPr>
        <w:pStyle w:val="BodyText"/>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9470CB0" w14:textId="77777777" w:rsidR="00627AC8" w:rsidRDefault="00000000">
      <w:pPr>
        <w:pStyle w:val="BodyText"/>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on one ramp. The food reward was placed on all three ramps to avoid lizards using prey chemical cues that were released in the closed wells through a series of small holes on the top of the lids. In all trials, the position of the feeders was changed randomly to ensure </w:t>
      </w:r>
      <w:r>
        <w:lastRenderedPageBreak/>
        <w:t>subjects were using colour rather than spatial cues for the association. Lizards were tested in the association task once a day for 35 days and once a day for 40 days in the reversal.</w:t>
      </w:r>
    </w:p>
    <w:p w14:paraId="45BE9DDE" w14:textId="77777777" w:rsidR="00627AC8" w:rsidRDefault="00000000">
      <w:pPr>
        <w:pStyle w:val="BodyText"/>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627AC8" w14:paraId="43207663" w14:textId="77777777">
        <w:tc>
          <w:tcPr>
            <w:tcW w:w="0" w:type="auto"/>
          </w:tcPr>
          <w:p w14:paraId="3CBB3700" w14:textId="77777777" w:rsidR="00627AC8" w:rsidRDefault="00000000">
            <w:pPr>
              <w:jc w:val="center"/>
            </w:pPr>
            <w:bookmarkStart w:id="6" w:name="fig-Methods"/>
            <w:r>
              <w:rPr>
                <w:noProof/>
              </w:rPr>
              <w:lastRenderedPageBreak/>
              <w:drawing>
                <wp:inline distT="0" distB="0" distL="0" distR="0" wp14:anchorId="1962FC2F" wp14:editId="057150A0">
                  <wp:extent cx="5943600" cy="631991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319910"/>
                          </a:xfrm>
                          <a:prstGeom prst="rect">
                            <a:avLst/>
                          </a:prstGeom>
                          <a:noFill/>
                          <a:ln w="9525">
                            <a:noFill/>
                            <a:headEnd/>
                            <a:tailEnd/>
                          </a:ln>
                        </pic:spPr>
                      </pic:pic>
                    </a:graphicData>
                  </a:graphic>
                </wp:inline>
              </w:drawing>
            </w:r>
          </w:p>
          <w:p w14:paraId="7539BD4F" w14:textId="77777777" w:rsidR="00627AC8"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4F6A8303" w14:textId="77777777" w:rsidR="00627AC8" w:rsidRDefault="00000000">
      <w:pPr>
        <w:pStyle w:val="Heading4"/>
      </w:pPr>
      <w:bookmarkStart w:id="7" w:name="statistical-analyses"/>
      <w:bookmarkEnd w:id="5"/>
      <w:r>
        <w:t>Statistical analyses</w:t>
      </w:r>
    </w:p>
    <w:p w14:paraId="4430FC21" w14:textId="77777777" w:rsidR="00627AC8"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w:t>
      </w:r>
      <w:r>
        <w:lastRenderedPageBreak/>
        <w:t xml:space="preserve">iterations for each model, with a warmup period of 1000 iterations. We modelled correct choices [correct (1) or not (0)] as the response variable, and trial, hormone (CORT versus Control), incubation temperature (Cold versus Hot), and the three-way interaction between trial, hormone, and temperature. The error structure was modeled using a Bernoulli distribution with a logit link function (family = </w:t>
      </w:r>
      <w:proofErr w:type="gramStart"/>
      <w:r>
        <w:t>Bernoulli(</w:t>
      </w:r>
      <w:proofErr w:type="gramEnd"/>
      <w:r>
        <w:t xml:space="preserve">link = ‘logit’)). We included a random intercept and slope (trial) for each lizard in our models. We also incorporated the clutch identity as a random factor. </w:t>
      </w:r>
      <w:r>
        <w:rPr>
          <w:i/>
          <w:iCs/>
        </w:rPr>
        <w:t>L. delicata</w:t>
      </w:r>
      <w:r>
        <w:t xml:space="preserve"> lays one clutch per year, while </w:t>
      </w:r>
      <w:r>
        <w:rPr>
          <w:i/>
          <w:iCs/>
        </w:rPr>
        <w:t>L. guichenoti</w:t>
      </w:r>
      <w:r>
        <w:t xml:space="preserve"> lays two (</w:t>
      </w:r>
      <w:hyperlink w:anchor="ref-chapple_know_2011">
        <w:r>
          <w:rPr>
            <w:rStyle w:val="Hyperlink"/>
          </w:rPr>
          <w:t>Chapple et al., 2011</w:t>
        </w:r>
      </w:hyperlink>
      <w:r>
        <w:t xml:space="preserve">, </w:t>
      </w:r>
      <w:hyperlink w:anchor="ref-chapple_biology_2014">
        <w:r>
          <w:rPr>
            <w:rStyle w:val="Hyperlink"/>
          </w:rPr>
          <w:t>2014</w:t>
        </w:r>
      </w:hyperlink>
      <w:r>
        <w:t>). Since eggs were collected during half of the breeding season, clutches likely come from different mothers. By including clutch as a random factor, maternal condition should be accounted for in our analyses. Additionally, differential paternity may be captured by including both clutch and lizard identity in the model. Learning can also be age-dependent (see Noble et al. (</w:t>
      </w:r>
      <w:hyperlink w:anchor="ref-noble_age-dependent_2014">
        <w:r>
          <w:rPr>
            <w:rStyle w:val="Hyperlink"/>
          </w:rPr>
          <w:t>2014</w:t>
        </w:r>
      </w:hyperlink>
      <w:r>
        <w:t>)</w:t>
      </w:r>
      <w:proofErr w:type="gramStart"/>
      <w:r>
        <w:t>), and</w:t>
      </w:r>
      <w:proofErr w:type="gramEnd"/>
      <w:r>
        <w:t xml:space="preserve">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2645695D" w14:textId="77777777" w:rsidR="00627AC8" w:rsidRDefault="00000000">
      <w:pPr>
        <w:pStyle w:val="Heading4"/>
      </w:pPr>
      <w:bookmarkStart w:id="8" w:name="ethical-note"/>
      <w:bookmarkEnd w:id="7"/>
      <w:r>
        <w:t>Ethical note</w:t>
      </w:r>
    </w:p>
    <w:p w14:paraId="4FE7D36D" w14:textId="77777777" w:rsidR="00627AC8" w:rsidRDefault="00000000">
      <w:pPr>
        <w:pStyle w:val="FirstParagraph"/>
      </w:pPr>
      <w:r>
        <w:t xml:space="preserve">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stringent biosafety protocols across the states prohibit this. It is also not possible to rehome such </w:t>
      </w:r>
      <w:proofErr w:type="gramStart"/>
      <w:r>
        <w:t>a large number of</w:t>
      </w:r>
      <w:proofErr w:type="gramEnd"/>
      <w:r>
        <w:t xml:space="preserve"> animals. Therefore,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irritation from the agent as indicated by distressed animals. Gently pinching the toes was used to confirm the absence of a response before the animal was disposed of.</w:t>
      </w:r>
      <w:r>
        <w:br/>
        <w:t>Crickets were maintained in big communal enclosures in the same room where the big colony is, and at the same temperature and light conditions. They were provided vegetables and water ad libitum, and they were given several egg carton shelters to refuge. All lizards were fed alive crickets except during the experiment, when we used crickets frozen at -21 ºC for 24 hours.</w:t>
      </w:r>
    </w:p>
    <w:p w14:paraId="0BA6D0BF" w14:textId="77777777" w:rsidR="00627AC8" w:rsidRDefault="00000000">
      <w:pPr>
        <w:pStyle w:val="Heading2"/>
      </w:pPr>
      <w:bookmarkStart w:id="9" w:name="results"/>
      <w:bookmarkEnd w:id="2"/>
      <w:bookmarkEnd w:id="8"/>
      <w:r>
        <w:lastRenderedPageBreak/>
        <w:t>Results</w:t>
      </w:r>
    </w:p>
    <w:p w14:paraId="19A2E231" w14:textId="77777777" w:rsidR="00627AC8" w:rsidRDefault="00000000">
      <w:pPr>
        <w:pStyle w:val="FirstParagraph"/>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18CC2B20" w14:textId="77777777" w:rsidR="00627AC8"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(mean slopes per treatment for both species provided in Table 2 in Supplementary Material). For </w:t>
      </w:r>
      <w:r>
        <w:rPr>
          <w:i/>
          <w:iCs/>
        </w:rPr>
        <w:t>L. delicata</w:t>
      </w:r>
      <w:r>
        <w:t>, hormone treatment (slopes contrast: Control - CORT = 0.005, p</w:t>
      </w:r>
      <w:r>
        <w:rPr>
          <w:vertAlign w:val="subscript"/>
        </w:rPr>
        <w:t>mcmc</w:t>
      </w:r>
      <w:r>
        <w:t xml:space="preserve"> = 0.873), incubation temperature (Hot - Cold = -0.001, p</w:t>
      </w:r>
      <w:r>
        <w:rPr>
          <w:vertAlign w:val="subscript"/>
        </w:rPr>
        <w:t>mcmc</w:t>
      </w:r>
      <w:r>
        <w:t xml:space="preserve"> = 0.989), or the interaction ([(Control-Hot - CORT-Hot) - (Control-Cold - CORT-Cold)]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0.810), incubation temperature (Hot - Cold = 0.009, p</w:t>
      </w:r>
      <w:r>
        <w:rPr>
          <w:vertAlign w:val="subscript"/>
        </w:rPr>
        <w:t>mcmc</w:t>
      </w:r>
      <w:r>
        <w:t xml:space="preserve"> = 0.629), or the interaction ([(Control-Hot - CORT-Hot) - (Control-Cold - CORT-Cold)]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627AC8" w14:paraId="5E0EDDE0" w14:textId="77777777">
        <w:tc>
          <w:tcPr>
            <w:tcW w:w="0" w:type="auto"/>
          </w:tcPr>
          <w:p w14:paraId="6B9F1C60" w14:textId="77777777" w:rsidR="00627AC8" w:rsidRDefault="00000000">
            <w:pPr>
              <w:jc w:val="center"/>
            </w:pPr>
            <w:bookmarkStart w:id="10" w:name="fig-results"/>
            <w:r>
              <w:rPr>
                <w:noProof/>
              </w:rPr>
              <w:drawing>
                <wp:inline distT="0" distB="0" distL="0" distR="0" wp14:anchorId="672EAA6B" wp14:editId="044CAFBB">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52108017" w14:textId="77777777" w:rsidR="00627AC8" w:rsidRDefault="00000000">
            <w:pPr>
              <w:pStyle w:val="ImageCaption"/>
              <w:spacing w:before="200"/>
            </w:pPr>
            <w:r>
              <w:t>Fig 2— Results for L. delicata (</w:t>
            </w:r>
            <w:proofErr w:type="gramStart"/>
            <w:r>
              <w:t>A,B</w:t>
            </w:r>
            <w:proofErr w:type="gramEnd"/>
            <w:r>
              <w:t xml:space="preserve">)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w:t>
            </w:r>
            <w:r>
              <w:lastRenderedPageBreak/>
              <w:t>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7B62CD50" w14:textId="77777777" w:rsidR="00627AC8" w:rsidRDefault="00000000">
      <w:pPr>
        <w:pStyle w:val="BodyText"/>
      </w:pPr>
      <w:r>
        <w:lastRenderedPageBreak/>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r>
        <w:rPr>
          <w:i/>
          <w:iCs/>
        </w:rPr>
        <w:t>L. delicata</w:t>
      </w:r>
      <w:r>
        <w:t xml:space="preserve"> - </w:t>
      </w:r>
      <w:r>
        <w:rPr>
          <w:i/>
          <w:iCs/>
        </w:rPr>
        <w:t>L. guichenoti</w:t>
      </w:r>
      <w:r>
        <w:t xml:space="preserve"> = -0.008, p</w:t>
      </w:r>
      <w:r>
        <w:rPr>
          <w:vertAlign w:val="subscript"/>
        </w:rPr>
        <w:t>mcmc</w:t>
      </w:r>
      <w:r>
        <w:t xml:space="preserve"> = 0.636). Figures for both species with the raw data were included in the Supplementary Material.</w:t>
      </w:r>
    </w:p>
    <w:p w14:paraId="186B6855" w14:textId="77777777" w:rsidR="00627AC8" w:rsidRDefault="00000000">
      <w:pPr>
        <w:pStyle w:val="Heading2"/>
      </w:pPr>
      <w:bookmarkStart w:id="11" w:name="discussion"/>
      <w:bookmarkEnd w:id="9"/>
      <w:r>
        <w:t>Discussion</w:t>
      </w:r>
    </w:p>
    <w:p w14:paraId="6B8E3881" w14:textId="77777777" w:rsidR="00627AC8"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the 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prenatal conditions.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4A1A8C79" w14:textId="77777777" w:rsidR="00627AC8" w:rsidRDefault="00000000">
      <w:pPr>
        <w:pStyle w:val="BodyText"/>
      </w:pPr>
      <w:r>
        <w:t xml:space="preserve">Behavioural flexbility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with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in the brain that would result in impaired behavioural flexibility. We find this possibility unlikely since, in a previous experiment, we observed that a similar dose affected a multitude of other traits including growth and baseline CORT levels in </w:t>
      </w:r>
      <w:r>
        <w:rPr>
          <w:i/>
          <w:iCs/>
        </w:rPr>
        <w:t>L. delicata</w:t>
      </w:r>
      <w:r>
        <w:t xml:space="preserve"> (</w:t>
      </w:r>
      <w:hyperlink w:anchor="ref-crino2024eggs">
        <w:r>
          <w:rPr>
            <w:rStyle w:val="Hyperlink"/>
          </w:rPr>
          <w:t>O. Crino et al., 2024</w:t>
        </w:r>
      </w:hyperlink>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xml:space="preserve">). These hypotheses are not mutually exclusive and could be tested in future experiments using multiple doses of prenatal </w:t>
      </w:r>
      <w:r>
        <w:lastRenderedPageBreak/>
        <w:t>CORT treatment, assessing learning using multiple cognitive tasks, and testing the effect of stressors during the learning process.</w:t>
      </w:r>
    </w:p>
    <w:p w14:paraId="778BCF1A" w14:textId="77777777" w:rsidR="00627AC8" w:rsidRDefault="00000000">
      <w:pPr>
        <w:pStyle w:val="BodyText"/>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It is possible that the temperatures used in our experiment did not affect the brain regions involved in coding reversal learning. Future studies should explore the effects of the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incubation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Further research should focus on the possible interactive effects of sex and incubation temperature on cognitive performance. However, such studies will be challenging given the large sample sizes required to execute these studies rigorously.</w:t>
      </w:r>
    </w:p>
    <w:p w14:paraId="49950DC8" w14:textId="77777777" w:rsidR="00627AC8" w:rsidRDefault="00000000">
      <w:pPr>
        <w:pStyle w:val="BodyText"/>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w:t>
      </w:r>
      <w:r>
        <w:lastRenderedPageBreak/>
        <w:t xml:space="preserve">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763E9CBA" w14:textId="77777777" w:rsidR="00627AC8"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5B0F7B10" w14:textId="77777777" w:rsidR="00627AC8" w:rsidRDefault="00000000">
      <w:pPr>
        <w:pStyle w:val="Heading2"/>
      </w:pPr>
      <w:bookmarkStart w:id="12" w:name="data-accessibility"/>
      <w:bookmarkEnd w:id="11"/>
      <w:r>
        <w:t>Data accessibility</w:t>
      </w:r>
    </w:p>
    <w:p w14:paraId="7BF0F970" w14:textId="77777777" w:rsidR="00627AC8" w:rsidRDefault="00000000">
      <w:pPr>
        <w:pStyle w:val="FirstParagraph"/>
      </w:pPr>
      <w:r>
        <w:t xml:space="preserve">All data, data description, and R code are available in public repository </w:t>
      </w:r>
      <w:hyperlink r:id="rId9">
        <w:r>
          <w:rPr>
            <w:rStyle w:val="Hyperlink"/>
          </w:rPr>
          <w:t>https://github.com/Pablo-Recio/CORT_Temp_Behavioural_flexibility</w:t>
        </w:r>
      </w:hyperlink>
      <w:r>
        <w:t>.</w:t>
      </w:r>
    </w:p>
    <w:p w14:paraId="669E3BB7" w14:textId="77777777" w:rsidR="00627AC8" w:rsidRDefault="00000000">
      <w:pPr>
        <w:pStyle w:val="Heading2"/>
      </w:pPr>
      <w:bookmarkStart w:id="13" w:name="declaration-of-ai-use"/>
      <w:bookmarkEnd w:id="12"/>
      <w:r>
        <w:t>Declaration of AI use</w:t>
      </w:r>
    </w:p>
    <w:p w14:paraId="5F65C940" w14:textId="77777777" w:rsidR="00627AC8"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5EE67A0F" w14:textId="77777777" w:rsidR="00627AC8" w:rsidRDefault="00000000">
      <w:pPr>
        <w:pStyle w:val="Heading2"/>
      </w:pPr>
      <w:bookmarkStart w:id="14" w:name="authors-contributions"/>
      <w:bookmarkEnd w:id="13"/>
      <w:r>
        <w:t>Authors’ contributions</w:t>
      </w:r>
    </w:p>
    <w:p w14:paraId="4AE57B2C" w14:textId="77777777" w:rsidR="00627AC8"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60B32C23" w14:textId="77777777" w:rsidR="00627AC8" w:rsidRDefault="00000000">
      <w:pPr>
        <w:pStyle w:val="Heading2"/>
      </w:pPr>
      <w:bookmarkStart w:id="15" w:name="conflict-of-interest-declaration"/>
      <w:bookmarkEnd w:id="14"/>
      <w:r>
        <w:lastRenderedPageBreak/>
        <w:t>Conflict of interest declaration</w:t>
      </w:r>
    </w:p>
    <w:p w14:paraId="54B11CCC" w14:textId="77777777" w:rsidR="00627AC8" w:rsidRDefault="00000000">
      <w:pPr>
        <w:pStyle w:val="FirstParagraph"/>
      </w:pPr>
      <w:r>
        <w:t>We declare we have no competing interests.</w:t>
      </w:r>
    </w:p>
    <w:p w14:paraId="29AA8F09" w14:textId="77777777" w:rsidR="00627AC8" w:rsidRDefault="00000000">
      <w:pPr>
        <w:pStyle w:val="Heading2"/>
      </w:pPr>
      <w:bookmarkStart w:id="16" w:name="funding"/>
      <w:bookmarkEnd w:id="15"/>
      <w:r>
        <w:t>Funding</w:t>
      </w:r>
    </w:p>
    <w:p w14:paraId="0F3E0658" w14:textId="77777777" w:rsidR="00627AC8" w:rsidRDefault="00000000">
      <w:pPr>
        <w:pStyle w:val="FirstParagraph"/>
      </w:pPr>
      <w:r>
        <w:t>This work was supported by a National Australian University fellowship (P.R.), the Australian Research Council (grant no. DP210101152) to D.N. and C.F., and the ACT Herpetological Association grant to P.R.</w:t>
      </w:r>
    </w:p>
    <w:p w14:paraId="598608AD" w14:textId="77777777" w:rsidR="00627AC8" w:rsidRDefault="00000000">
      <w:pPr>
        <w:pStyle w:val="Heading2"/>
      </w:pPr>
      <w:bookmarkStart w:id="17" w:name="acknowledgements"/>
      <w:bookmarkEnd w:id="16"/>
      <w:r>
        <w:t>Acknowledgements</w:t>
      </w:r>
    </w:p>
    <w:p w14:paraId="0607C339" w14:textId="77777777" w:rsidR="00627AC8"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72D9042C" w14:textId="77777777" w:rsidR="00627AC8" w:rsidRDefault="00000000">
      <w:pPr>
        <w:pStyle w:val="Heading2"/>
      </w:pPr>
      <w:bookmarkStart w:id="18" w:name="references"/>
      <w:bookmarkEnd w:id="17"/>
      <w:r>
        <w:t>References</w:t>
      </w:r>
    </w:p>
    <w:p w14:paraId="0A81FB1B" w14:textId="77777777" w:rsidR="00627AC8"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0">
        <w:r>
          <w:rPr>
            <w:rStyle w:val="Hyperlink"/>
          </w:rPr>
          <w:t>https://doi.org/10.1007/s10071-020-01365-4</w:t>
        </w:r>
      </w:hyperlink>
    </w:p>
    <w:p w14:paraId="378AFCAC" w14:textId="77777777" w:rsidR="00627AC8" w:rsidRDefault="00000000">
      <w:pPr>
        <w:pStyle w:val="Bibliography"/>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1">
        <w:r>
          <w:rPr>
            <w:rStyle w:val="Hyperlink"/>
          </w:rPr>
          <w:t>https://doi.org/10.1007/s10071-016-0993-2</w:t>
        </w:r>
      </w:hyperlink>
    </w:p>
    <w:p w14:paraId="6A0C1F5C" w14:textId="77777777" w:rsidR="00627AC8"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2">
        <w:r>
          <w:rPr>
            <w:rStyle w:val="Hyperlink"/>
          </w:rPr>
          <w:t>https://doi.org/10.1007/s10071-013-0665-4</w:t>
        </w:r>
      </w:hyperlink>
    </w:p>
    <w:p w14:paraId="6E1BF432" w14:textId="77777777" w:rsidR="00627AC8"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3">
        <w:r>
          <w:rPr>
            <w:rStyle w:val="Hyperlink"/>
          </w:rPr>
          <w:t>https://doi.org/10.1098/rsbl.2011.1161</w:t>
        </w:r>
      </w:hyperlink>
    </w:p>
    <w:p w14:paraId="417411F5" w14:textId="77777777" w:rsidR="00627AC8"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4">
        <w:r>
          <w:rPr>
            <w:rStyle w:val="Hyperlink"/>
          </w:rPr>
          <w:t>https://doi.org/10.1371/journal.pone.0018277</w:t>
        </w:r>
      </w:hyperlink>
    </w:p>
    <w:p w14:paraId="1CE1BE25" w14:textId="77777777" w:rsidR="00627AC8"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177–200.</w:t>
      </w:r>
    </w:p>
    <w:p w14:paraId="1B4858A0" w14:textId="77777777" w:rsidR="00627AC8" w:rsidRDefault="00000000">
      <w:pPr>
        <w:pStyle w:val="Bibliography"/>
      </w:pPr>
      <w:bookmarkStart w:id="26" w:name="ref-baker1979rainbow"/>
      <w:bookmarkEnd w:id="25"/>
      <w:r>
        <w:t xml:space="preserve">Baker, J. K. (1979). </w:t>
      </w:r>
      <w:r>
        <w:rPr>
          <w:i/>
          <w:iCs/>
        </w:rPr>
        <w:t>The rainbow skink, lampropholis delicata, in hawaii</w:t>
      </w:r>
      <w:r>
        <w:t>.</w:t>
      </w:r>
    </w:p>
    <w:p w14:paraId="417CBB08" w14:textId="77777777" w:rsidR="00627AC8" w:rsidRDefault="00000000">
      <w:pPr>
        <w:pStyle w:val="Bibliography"/>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691FF1A1" w14:textId="77777777" w:rsidR="00627AC8"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09859185" w14:textId="77777777" w:rsidR="00627AC8" w:rsidRDefault="00000000">
      <w:pPr>
        <w:pStyle w:val="Bibliography"/>
      </w:pPr>
      <w:bookmarkStart w:id="29" w:name="ref-brown2010behavioral"/>
      <w:bookmarkEnd w:id="28"/>
      <w:r>
        <w:lastRenderedPageBreak/>
        <w:t xml:space="preserve">Brown, V. J., &amp; Tait, D. S. (2010). Behavioral flexibility: Attentional shifting, rule switching and response reversal. </w:t>
      </w:r>
      <w:r>
        <w:rPr>
          <w:i/>
          <w:iCs/>
        </w:rPr>
        <w:t>Encyclopedia of Psychopharmacology, Springer-Verlag: Berlin</w:t>
      </w:r>
      <w:r>
        <w:t>, 209–213.</w:t>
      </w:r>
    </w:p>
    <w:p w14:paraId="642C6199" w14:textId="77777777" w:rsidR="00627AC8"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15A912F6" w14:textId="77777777" w:rsidR="00627AC8"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12491BD2" w14:textId="77777777" w:rsidR="00627AC8" w:rsidRDefault="00000000">
      <w:pPr>
        <w:pStyle w:val="Bibliography"/>
      </w:pPr>
      <w:bookmarkStart w:id="32" w:name="ref-carrasco2023maternal"/>
      <w:bookmarkEnd w:id="31"/>
      <w:r>
        <w:t xml:space="preserve">Carrasco, M. I., Zhang, J., &amp; Noble, D. W. (2023). </w:t>
      </w:r>
      <w:r>
        <w:rPr>
          <w:i/>
          <w:iCs/>
        </w:rPr>
        <w:t>Maternal investment and early thermal conditions affect performance and antipredator responses</w:t>
      </w:r>
      <w:r>
        <w:t>.</w:t>
      </w:r>
    </w:p>
    <w:p w14:paraId="19BD0076" w14:textId="77777777" w:rsidR="00627AC8"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6">
        <w:r>
          <w:rPr>
            <w:rStyle w:val="Hyperlink"/>
          </w:rPr>
          <w:t>https://doi.org/10.1071/ZO14098</w:t>
        </w:r>
      </w:hyperlink>
    </w:p>
    <w:p w14:paraId="02C7790D" w14:textId="77777777" w:rsidR="00627AC8" w:rsidRDefault="00000000">
      <w:pPr>
        <w:pStyle w:val="Bibliography"/>
      </w:pPr>
      <w:bookmarkStart w:id="34" w:name="ref-chapple2015deliinvLHI"/>
      <w:bookmarkEnd w:id="33"/>
      <w:r>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397B9475" w14:textId="77777777" w:rsidR="00627AC8"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54FB10D7" w14:textId="77777777" w:rsidR="00627AC8"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3EC1EBC3" w14:textId="77777777" w:rsidR="00627AC8"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w:t>
      </w:r>
      <w:proofErr w:type="gramStart"/>
      <w:r>
        <w:t>lizards?:</w:t>
      </w:r>
      <w:proofErr w:type="gramEnd"/>
      <w:r>
        <w:t xml:space="preserve"> Invasion Success of Two Sympatric Lizards. </w:t>
      </w:r>
      <w:r>
        <w:rPr>
          <w:i/>
          <w:iCs/>
        </w:rPr>
        <w:t>Ecology and Evolution</w:t>
      </w:r>
      <w:r>
        <w:t xml:space="preserve">, </w:t>
      </w:r>
      <w:r>
        <w:rPr>
          <w:i/>
          <w:iCs/>
        </w:rPr>
        <w:t>1</w:t>
      </w:r>
      <w:r>
        <w:t xml:space="preserve">(3), 278–289. </w:t>
      </w:r>
      <w:hyperlink r:id="rId17">
        <w:r>
          <w:rPr>
            <w:rStyle w:val="Hyperlink"/>
          </w:rPr>
          <w:t>https://doi.org/10.1002/ece3.22</w:t>
        </w:r>
      </w:hyperlink>
    </w:p>
    <w:p w14:paraId="307E61A5" w14:textId="77777777" w:rsidR="00627AC8"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7B74CD8E" w14:textId="77777777" w:rsidR="00627AC8" w:rsidRDefault="00000000">
      <w:pPr>
        <w:pStyle w:val="Bibliography"/>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4AFEBFE4" w14:textId="77777777" w:rsidR="00627AC8"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18">
        <w:r>
          <w:rPr>
            <w:rStyle w:val="Hyperlink"/>
          </w:rPr>
          <w:t>https://doi.org/10.1007/s00265-013-1639-x</w:t>
        </w:r>
      </w:hyperlink>
    </w:p>
    <w:p w14:paraId="2A1458AF" w14:textId="77777777" w:rsidR="00627AC8"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 xml:space="preserve">The </w:t>
      </w:r>
      <w:r>
        <w:rPr>
          <w:i/>
          <w:iCs/>
        </w:rPr>
        <w:lastRenderedPageBreak/>
        <w:t>Journal of Comparative Neurology</w:t>
      </w:r>
      <w:r>
        <w:t xml:space="preserve">, </w:t>
      </w:r>
      <w:r>
        <w:rPr>
          <w:i/>
          <w:iCs/>
        </w:rPr>
        <w:t>380</w:t>
      </w:r>
      <w:r>
        <w:t xml:space="preserve">(3), 409–421. </w:t>
      </w:r>
      <w:hyperlink r:id="rId19">
        <w:r>
          <w:rPr>
            <w:rStyle w:val="Hyperlink"/>
          </w:rPr>
          <w:t>https://doi.org/10.1002/(SICI)1096-9861(19970414)380:3&lt;409::AID-CNE9&gt;3.0.CO;2-6</w:t>
        </w:r>
      </w:hyperlink>
    </w:p>
    <w:p w14:paraId="699AF6A8" w14:textId="77777777" w:rsidR="00627AC8"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78F57700" w14:textId="77777777" w:rsidR="00627AC8"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20">
        <w:r>
          <w:rPr>
            <w:rStyle w:val="Hyperlink"/>
          </w:rPr>
          <w:t>https://doi.org/10.1016/j.ygcen.2013.10.006</w:t>
        </w:r>
      </w:hyperlink>
    </w:p>
    <w:p w14:paraId="7BE33162" w14:textId="77777777" w:rsidR="00627AC8" w:rsidRDefault="00000000">
      <w:pPr>
        <w:pStyle w:val="Bibliography"/>
      </w:pPr>
      <w:bookmarkStart w:id="44" w:name="ref-crino2024eggs"/>
      <w:bookmarkEnd w:id="43"/>
      <w:r>
        <w:t xml:space="preserve">Crino, O., Wild, K. H., Friesen, C. R., Leibold, D. C., Laven, N., Peardon, A. Y., Recio, P., Noble, D. W., et al. (2024). </w:t>
      </w:r>
      <w:r>
        <w:rPr>
          <w:i/>
          <w:iCs/>
        </w:rPr>
        <w:t>From eggs to adulthood: Sustained effects of early developmental temperature and corticosterone exposure on physiology and body size in an australian lizard</w:t>
      </w:r>
      <w:r>
        <w:t>.</w:t>
      </w:r>
    </w:p>
    <w:p w14:paraId="55EA7C81" w14:textId="77777777" w:rsidR="00627AC8" w:rsidRDefault="00000000">
      <w:pPr>
        <w:pStyle w:val="Bibliography"/>
      </w:pPr>
      <w:bookmarkStart w:id="45" w:name="ref-dayananda_incubation_2017"/>
      <w:bookmarkEnd w:id="44"/>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1">
        <w:r>
          <w:rPr>
            <w:rStyle w:val="Hyperlink"/>
          </w:rPr>
          <w:t>https://doi.org/10.1098/rsbl.2017.0002</w:t>
        </w:r>
      </w:hyperlink>
    </w:p>
    <w:p w14:paraId="1FB73D1A" w14:textId="77777777" w:rsidR="00627AC8" w:rsidRDefault="00000000">
      <w:pPr>
        <w:pStyle w:val="Bibliography"/>
      </w:pPr>
      <w:bookmarkStart w:id="46" w:name="ref-dissanayake2021effects"/>
      <w:bookmarkEnd w:id="45"/>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53AFD8EC" w14:textId="77777777" w:rsidR="00627AC8" w:rsidRDefault="00000000">
      <w:pPr>
        <w:pStyle w:val="Bibliography"/>
      </w:pPr>
      <w:bookmarkStart w:id="47" w:name="ref-du_dynamic_2009"/>
      <w:bookmarkEnd w:id="46"/>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22">
        <w:r>
          <w:rPr>
            <w:rStyle w:val="Hyperlink"/>
          </w:rPr>
          <w:t>https://doi.org/10.1073/pnas.0812671106</w:t>
        </w:r>
      </w:hyperlink>
    </w:p>
    <w:p w14:paraId="1C21C4B5" w14:textId="77777777" w:rsidR="00627AC8" w:rsidRDefault="00000000">
      <w:pPr>
        <w:pStyle w:val="Bibliography"/>
      </w:pPr>
      <w:bookmarkStart w:id="48" w:name="ref-farrell_developmental_2016"/>
      <w:bookmarkEnd w:id="47"/>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23">
        <w:r>
          <w:rPr>
            <w:rStyle w:val="Hyperlink"/>
          </w:rPr>
          <w:t>https://doi.org/10.1007/s10071-015-0908-7</w:t>
        </w:r>
      </w:hyperlink>
    </w:p>
    <w:p w14:paraId="5684079A" w14:textId="77777777" w:rsidR="00627AC8" w:rsidRDefault="00000000">
      <w:pPr>
        <w:pStyle w:val="Bibliography"/>
      </w:pPr>
      <w:bookmarkStart w:id="49" w:name="ref-feng2015effect"/>
      <w:bookmarkEnd w:id="48"/>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22249376" w14:textId="77777777" w:rsidR="00627AC8" w:rsidRDefault="00000000">
      <w:pPr>
        <w:pStyle w:val="Bibliography"/>
      </w:pPr>
      <w:bookmarkStart w:id="50" w:name="ref-gapp2014early"/>
      <w:bookmarkEnd w:id="49"/>
      <w:r>
        <w:t xml:space="preserve">Gapp, K., Soldado-Magraner, S., Alvarez-Sánchez, M., Bohacek, J., Vernaz, G., Shu, H., Franklin, T. B., Wolfer, D., &amp; Mansuy, I. M. (2014). Early life stress in fathers improves behavioural flexibility in their offspring. </w:t>
      </w:r>
      <w:r>
        <w:rPr>
          <w:i/>
          <w:iCs/>
        </w:rPr>
        <w:t>Nature Communications</w:t>
      </w:r>
      <w:r>
        <w:t xml:space="preserve">, </w:t>
      </w:r>
      <w:r>
        <w:rPr>
          <w:i/>
          <w:iCs/>
        </w:rPr>
        <w:t>5</w:t>
      </w:r>
      <w:r>
        <w:t>(1), 5466.</w:t>
      </w:r>
    </w:p>
    <w:p w14:paraId="7039DAA6" w14:textId="77777777" w:rsidR="00627AC8" w:rsidRDefault="00000000">
      <w:pPr>
        <w:pStyle w:val="Bibliography"/>
      </w:pPr>
      <w:bookmarkStart w:id="51" w:name="ref-hanover2019corticosterone"/>
      <w:bookmarkEnd w:id="50"/>
      <w:r>
        <w:t xml:space="preserve">Hanover, A. M., Husak, J. F., &amp; Lovern, M. (2019). Corticosterone in lizard egg yolk is reduced by maternal diet restriction but unaltered by maternal exercise. </w:t>
      </w:r>
      <w:r>
        <w:rPr>
          <w:i/>
          <w:iCs/>
        </w:rPr>
        <w:t>Physiological and Biochemical Zoology</w:t>
      </w:r>
      <w:r>
        <w:t xml:space="preserve">, </w:t>
      </w:r>
      <w:r>
        <w:rPr>
          <w:i/>
          <w:iCs/>
        </w:rPr>
        <w:t>92</w:t>
      </w:r>
      <w:r>
        <w:t>(6), 573–578.</w:t>
      </w:r>
    </w:p>
    <w:p w14:paraId="768608C3" w14:textId="77777777" w:rsidR="00627AC8" w:rsidRDefault="00000000">
      <w:pPr>
        <w:pStyle w:val="Bibliography"/>
      </w:pPr>
      <w:bookmarkStart w:id="52" w:name="ref-hurtubise2017effects"/>
      <w:bookmarkEnd w:id="51"/>
      <w:r>
        <w:t xml:space="preserve">Hurtubise, J. L., &amp; Howland, J. G. (2017). Effects of stress on behavioral flexibility in rodents. </w:t>
      </w:r>
      <w:r>
        <w:rPr>
          <w:i/>
          <w:iCs/>
        </w:rPr>
        <w:t>Neuroscience</w:t>
      </w:r>
      <w:r>
        <w:t xml:space="preserve">, </w:t>
      </w:r>
      <w:r>
        <w:rPr>
          <w:i/>
          <w:iCs/>
        </w:rPr>
        <w:t>345</w:t>
      </w:r>
      <w:r>
        <w:t>, 176–192.</w:t>
      </w:r>
    </w:p>
    <w:p w14:paraId="0F0B27CA" w14:textId="77777777" w:rsidR="00627AC8" w:rsidRDefault="00000000">
      <w:pPr>
        <w:pStyle w:val="Bibliography"/>
      </w:pPr>
      <w:bookmarkStart w:id="53" w:name="ref-jonson1976effect"/>
      <w:bookmarkEnd w:id="52"/>
      <w:r>
        <w:lastRenderedPageBreak/>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3A02291B" w14:textId="77777777" w:rsidR="00627AC8" w:rsidRDefault="00000000">
      <w:pPr>
        <w:pStyle w:val="Bibliography"/>
      </w:pPr>
      <w:bookmarkStart w:id="54" w:name="ref-kar2023heritability"/>
      <w:bookmarkEnd w:id="53"/>
      <w:r>
        <w:t xml:space="preserve">Kar, F., Nakagawa, S., &amp; Noble, D. W. (2023). Heritability and developmental plasticity of growth in an oviparous lizard. </w:t>
      </w:r>
      <w:r>
        <w:rPr>
          <w:i/>
          <w:iCs/>
        </w:rPr>
        <w:t>Heredity</w:t>
      </w:r>
      <w:r>
        <w:t>, 1–10.</w:t>
      </w:r>
    </w:p>
    <w:p w14:paraId="7FEFB78A" w14:textId="77777777" w:rsidR="00627AC8" w:rsidRDefault="00000000">
      <w:pPr>
        <w:pStyle w:val="Bibliography"/>
      </w:pPr>
      <w:bookmarkStart w:id="55" w:name="ref-kolbe2002impact"/>
      <w:bookmarkEnd w:id="54"/>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2A6114F5" w14:textId="77777777" w:rsidR="00627AC8" w:rsidRDefault="00000000">
      <w:pPr>
        <w:pStyle w:val="Bibliography"/>
      </w:pPr>
      <w:bookmarkStart w:id="56" w:name="ref-lemaire_prenatal_2000"/>
      <w:bookmarkEnd w:id="55"/>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4">
        <w:r>
          <w:rPr>
            <w:rStyle w:val="Hyperlink"/>
          </w:rPr>
          <w:t>https://doi.org/10.1073/pnas.97.20.11032</w:t>
        </w:r>
      </w:hyperlink>
    </w:p>
    <w:p w14:paraId="696DBD2A" w14:textId="77777777" w:rsidR="00627AC8" w:rsidRDefault="00000000">
      <w:pPr>
        <w:pStyle w:val="Bibliography"/>
      </w:pPr>
      <w:bookmarkStart w:id="57" w:name="ref-lovern2008effects"/>
      <w:bookmarkEnd w:id="56"/>
      <w:r>
        <w:t xml:space="preserve">Lovern, M. B., &amp; Adams, A. L. (2008). The effects of diet on plasma and yolk steroids in lizards (anolis carolinensis). </w:t>
      </w:r>
      <w:r>
        <w:rPr>
          <w:i/>
          <w:iCs/>
        </w:rPr>
        <w:t>Integrative and Comparative Biology</w:t>
      </w:r>
      <w:r>
        <w:t xml:space="preserve">, </w:t>
      </w:r>
      <w:r>
        <w:rPr>
          <w:i/>
          <w:iCs/>
        </w:rPr>
        <w:t>48</w:t>
      </w:r>
      <w:r>
        <w:t>(3), 428–436.</w:t>
      </w:r>
    </w:p>
    <w:p w14:paraId="31FEDD02" w14:textId="77777777" w:rsidR="00627AC8" w:rsidRDefault="00000000">
      <w:pPr>
        <w:pStyle w:val="Bibliography"/>
      </w:pPr>
      <w:bookmarkStart w:id="58" w:name="ref-lui2017chronic"/>
      <w:bookmarkEnd w:id="57"/>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19716D05" w14:textId="77777777" w:rsidR="00627AC8" w:rsidRDefault="00000000">
      <w:pPr>
        <w:pStyle w:val="Bibliography"/>
      </w:pPr>
      <w:bookmarkStart w:id="59" w:name="ref-noble_age-dependent_2014"/>
      <w:bookmarkEnd w:id="58"/>
      <w:r>
        <w:t xml:space="preserve">Noble, D. W. A., Byrne, R. W., &amp; Whiting, M. J. (2014). Age-dependent social learning in a lizard. </w:t>
      </w:r>
      <w:r>
        <w:rPr>
          <w:i/>
          <w:iCs/>
        </w:rPr>
        <w:t>Biology Letters</w:t>
      </w:r>
      <w:r>
        <w:t xml:space="preserve">, </w:t>
      </w:r>
      <w:r>
        <w:rPr>
          <w:i/>
          <w:iCs/>
        </w:rPr>
        <w:t>10</w:t>
      </w:r>
      <w:r>
        <w:t xml:space="preserve">(7), 20140430. </w:t>
      </w:r>
      <w:hyperlink r:id="rId25">
        <w:r>
          <w:rPr>
            <w:rStyle w:val="Hyperlink"/>
          </w:rPr>
          <w:t>https://doi.org/10.1098/rsbl.2014.0430</w:t>
        </w:r>
      </w:hyperlink>
    </w:p>
    <w:p w14:paraId="2F7023BF" w14:textId="77777777" w:rsidR="00627AC8" w:rsidRDefault="00000000">
      <w:pPr>
        <w:pStyle w:val="Bibliography"/>
      </w:pPr>
      <w:bookmarkStart w:id="60" w:name="ref-qualls2000post"/>
      <w:bookmarkEnd w:id="59"/>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C182270" w14:textId="77777777" w:rsidR="00627AC8" w:rsidRDefault="00000000">
      <w:pPr>
        <w:pStyle w:val="Bibliography"/>
      </w:pPr>
      <w:bookmarkStart w:id="61" w:name="ref-R"/>
      <w:bookmarkEnd w:id="60"/>
      <w:r>
        <w:t xml:space="preserve">R Core Team. (2021). </w:t>
      </w:r>
      <w:r>
        <w:rPr>
          <w:i/>
          <w:iCs/>
        </w:rPr>
        <w:t>R: A language and environment for statistical computing</w:t>
      </w:r>
      <w:r>
        <w:t xml:space="preserve">. R Foundation for Statistical Computing. </w:t>
      </w:r>
      <w:hyperlink r:id="rId26">
        <w:r>
          <w:rPr>
            <w:rStyle w:val="Hyperlink"/>
          </w:rPr>
          <w:t>https://www.R-project.org/</w:t>
        </w:r>
      </w:hyperlink>
    </w:p>
    <w:p w14:paraId="44EE0A8A" w14:textId="77777777" w:rsidR="00627AC8" w:rsidRDefault="00000000">
      <w:pPr>
        <w:pStyle w:val="Bibliography"/>
      </w:pPr>
      <w:bookmarkStart w:id="62" w:name="ref-sakata_neural_2000"/>
      <w:bookmarkEnd w:id="61"/>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7B172087" w14:textId="77777777" w:rsidR="00627AC8" w:rsidRDefault="00000000">
      <w:pPr>
        <w:pStyle w:val="Bibliography"/>
      </w:pPr>
      <w:bookmarkStart w:id="63" w:name="ref-sapolsky_how_2000"/>
      <w:bookmarkEnd w:id="62"/>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147D76D" w14:textId="77777777" w:rsidR="00627AC8" w:rsidRDefault="00000000">
      <w:pPr>
        <w:pStyle w:val="Bibliography"/>
      </w:pPr>
      <w:bookmarkStart w:id="64" w:name="ref-sol2008brain"/>
      <w:bookmarkEnd w:id="63"/>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7C203827" w14:textId="77777777" w:rsidR="00627AC8" w:rsidRDefault="00000000">
      <w:pPr>
        <w:pStyle w:val="Bibliography"/>
      </w:pPr>
      <w:bookmarkStart w:id="65" w:name="ref-sol2000behavioural"/>
      <w:bookmarkEnd w:id="64"/>
      <w:r>
        <w:t xml:space="preserve">Sol, D., &amp; Lefebvre, L. (2000). Behavioural flexibility predicts invasion success in birds introduced to new zealand. </w:t>
      </w:r>
      <w:r>
        <w:rPr>
          <w:i/>
          <w:iCs/>
        </w:rPr>
        <w:t>Oikos</w:t>
      </w:r>
      <w:r>
        <w:t xml:space="preserve">, </w:t>
      </w:r>
      <w:r>
        <w:rPr>
          <w:i/>
          <w:iCs/>
        </w:rPr>
        <w:t>90</w:t>
      </w:r>
      <w:r>
        <w:t>(3), 599–605.</w:t>
      </w:r>
    </w:p>
    <w:p w14:paraId="7B171BE9" w14:textId="77777777" w:rsidR="00627AC8" w:rsidRDefault="00000000">
      <w:pPr>
        <w:pStyle w:val="Bibliography"/>
      </w:pPr>
      <w:bookmarkStart w:id="66" w:name="ref-szabo2020can"/>
      <w:bookmarkEnd w:id="65"/>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4096C17D" w14:textId="77777777" w:rsidR="00627AC8" w:rsidRDefault="00000000">
      <w:pPr>
        <w:pStyle w:val="Bibliography"/>
      </w:pPr>
      <w:bookmarkStart w:id="67" w:name="ref-szabo2019sex"/>
      <w:bookmarkEnd w:id="66"/>
      <w:r>
        <w:lastRenderedPageBreak/>
        <w:t xml:space="preserve">Szabo, B., Whiting, M. J., &amp; Noble, D. W. (2019). Sex-dependent discrimination learning in lizards: A meta-analysis. </w:t>
      </w:r>
      <w:r>
        <w:rPr>
          <w:i/>
          <w:iCs/>
        </w:rPr>
        <w:t>Behavioural Processes</w:t>
      </w:r>
      <w:r>
        <w:t xml:space="preserve">, </w:t>
      </w:r>
      <w:r>
        <w:rPr>
          <w:i/>
          <w:iCs/>
        </w:rPr>
        <w:t>164</w:t>
      </w:r>
      <w:r>
        <w:t>, 10–16.</w:t>
      </w:r>
    </w:p>
    <w:p w14:paraId="7289BE63" w14:textId="77777777" w:rsidR="00627AC8" w:rsidRDefault="00000000">
      <w:pPr>
        <w:pStyle w:val="Bibliography"/>
      </w:pPr>
      <w:bookmarkStart w:id="68" w:name="ref-szulkin2020urban"/>
      <w:bookmarkEnd w:id="67"/>
      <w:r>
        <w:t xml:space="preserve">Szulkin, M., Munshi-South, J., &amp; Charmantier, A. (2020). </w:t>
      </w:r>
      <w:r>
        <w:rPr>
          <w:i/>
          <w:iCs/>
        </w:rPr>
        <w:t>Urban evolutionary biology</w:t>
      </w:r>
      <w:r>
        <w:t>. Oxford University Press, USA.</w:t>
      </w:r>
    </w:p>
    <w:p w14:paraId="2959BDF9" w14:textId="77777777" w:rsidR="00627AC8" w:rsidRDefault="00000000">
      <w:pPr>
        <w:pStyle w:val="Bibliography"/>
      </w:pPr>
      <w:bookmarkStart w:id="69" w:name="ref-szuran_water_1994"/>
      <w:bookmarkEnd w:id="68"/>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7">
        <w:r>
          <w:rPr>
            <w:rStyle w:val="Hyperlink"/>
          </w:rPr>
          <w:t>https://doi.org/10.1016/0166-4328(94)90100-7</w:t>
        </w:r>
      </w:hyperlink>
    </w:p>
    <w:p w14:paraId="72D9C369" w14:textId="77777777" w:rsidR="00627AC8" w:rsidRDefault="00000000">
      <w:pPr>
        <w:pStyle w:val="Bibliography"/>
      </w:pPr>
      <w:bookmarkStart w:id="70" w:name="ref-taborsky2021towards"/>
      <w:bookmarkEnd w:id="69"/>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272A77B3" w14:textId="77777777" w:rsidR="00627AC8" w:rsidRDefault="00000000">
      <w:pPr>
        <w:pStyle w:val="Bibliography"/>
      </w:pPr>
      <w:bookmarkStart w:id="71" w:name="ref-wright2010behavioral"/>
      <w:bookmarkEnd w:id="70"/>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233EDEBA" w14:textId="77777777" w:rsidR="00627AC8" w:rsidRDefault="00000000">
      <w:pPr>
        <w:pStyle w:val="Bibliography"/>
      </w:pPr>
      <w:bookmarkStart w:id="72" w:name="ref-zhu_prenatal_2004"/>
      <w:bookmarkEnd w:id="71"/>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8">
        <w:r>
          <w:rPr>
            <w:rStyle w:val="Hyperlink"/>
          </w:rPr>
          <w:t>https://doi.org/10.1002/jnr.20338</w:t>
        </w:r>
      </w:hyperlink>
    </w:p>
    <w:bookmarkEnd w:id="20"/>
    <w:bookmarkEnd w:id="72"/>
    <w:p w14:paraId="3DF35119" w14:textId="77777777" w:rsidR="00627AC8" w:rsidRDefault="00000000">
      <w:r>
        <w:br w:type="page"/>
      </w:r>
    </w:p>
    <w:p w14:paraId="3A7B0985" w14:textId="77777777" w:rsidR="00627AC8" w:rsidRDefault="00000000">
      <w:pPr>
        <w:pStyle w:val="Heading1"/>
      </w:pPr>
      <w:bookmarkStart w:id="73" w:name="suplementary-material"/>
      <w:bookmarkEnd w:id="18"/>
      <w:r>
        <w:lastRenderedPageBreak/>
        <w:t>Suplementary Material</w:t>
      </w:r>
    </w:p>
    <w:p w14:paraId="1D28FA33" w14:textId="77777777" w:rsidR="00627AC8" w:rsidRDefault="00000000">
      <w:pPr>
        <w:pStyle w:val="FirstParagraph"/>
      </w:pPr>
      <w:r>
        <w:t xml:space="preserve">Table 1. Estimates of Reversal learning </w:t>
      </w:r>
      <w:proofErr w:type="gramStart"/>
      <w:r>
        <w:t>slope</w:t>
      </w:r>
      <w:proofErr w:type="gramEnd"/>
      <w:r>
        <w:t xml:space="preserve"> for all the different treatments per each task, specie,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627AC8" w14:paraId="71CBEA1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349E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4"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07C2F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CE7A1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2E4BF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663B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627AC8" w14:paraId="4DC49105"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FB42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EAFC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B4CC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E1B9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4E51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2D50FB48"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C507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FBC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23E7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2E77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5CB3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56F65E3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C2E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4E1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28B9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236F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498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699F43FE"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8871F1"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87F2D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7CA04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1D08F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EE221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1C08A86B"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4D7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911D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F559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3DA9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6F24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05403CE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1CD9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EC1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94C4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1224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CE4B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7550113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CD7F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4D54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C18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4A9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1121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66C27BC0"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227EF"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B2ACE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FF2C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1CCD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8BC99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4E126E48" w14:textId="111686AA" w:rsidR="00627AC8" w:rsidRDefault="00627AC8">
      <w:pPr>
        <w:pStyle w:val="BodyText"/>
      </w:pPr>
    </w:p>
    <w:bookmarkEnd w:id="74"/>
    <w:p w14:paraId="341DB1D3" w14:textId="77777777" w:rsidR="00627AC8" w:rsidRDefault="00000000">
      <w:r>
        <w:br w:type="page"/>
      </w:r>
    </w:p>
    <w:p w14:paraId="723BB42E" w14:textId="77777777" w:rsidR="00627AC8" w:rsidRDefault="00000000">
      <w:pPr>
        <w:pStyle w:val="BodyText"/>
      </w:pPr>
      <w:r>
        <w:lastRenderedPageBreak/>
        <w:t xml:space="preserve">Table 2. Estimates of Reversal learning </w:t>
      </w:r>
      <w:proofErr w:type="gramStart"/>
      <w:r>
        <w:t>slope</w:t>
      </w:r>
      <w:proofErr w:type="gramEnd"/>
      <w:r>
        <w:t xml:space="preserv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627AC8" w14:paraId="4F12BF34"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7C425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5"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9162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A3082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7D302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AD8D4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627AC8" w14:paraId="58984958"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E0DE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7180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098B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02AF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B77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627AC8" w14:paraId="754AEE1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2967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29FA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4B14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B25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5FE5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7F5548F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CD68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DC6C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0088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2FD8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4F48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6AC449B3"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DC0911"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54779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7DA2D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DD060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3CC7A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627AC8" w14:paraId="772A3D8E"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C57C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61F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C6B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956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F57D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627AC8" w14:paraId="479715E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857F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451D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553A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8C6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328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627AC8" w14:paraId="5AA31E9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1029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DE88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2BF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9103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039B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627AC8" w14:paraId="4EB7BC01"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DA2D8C"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23CC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B1C3B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ADB97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FF0D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79B43FE9" w14:textId="7B1B2A47" w:rsidR="00627AC8" w:rsidRDefault="00627AC8">
      <w:pPr>
        <w:pStyle w:val="BodyText"/>
      </w:pPr>
    </w:p>
    <w:bookmarkEnd w:id="75"/>
    <w:p w14:paraId="1304CDC6" w14:textId="77777777" w:rsidR="00627AC8" w:rsidRDefault="00000000">
      <w:r>
        <w:br w:type="page"/>
      </w:r>
    </w:p>
    <w:p w14:paraId="3A56EFA2" w14:textId="77777777" w:rsidR="00627AC8" w:rsidRDefault="00000000">
      <w:pPr>
        <w:pStyle w:val="BodyText"/>
      </w:pPr>
      <w:r>
        <w:lastRenderedPageBreak/>
        <w:t>Figures with raw data</w:t>
      </w:r>
    </w:p>
    <w:tbl>
      <w:tblPr>
        <w:tblStyle w:val="Table"/>
        <w:tblW w:w="5000" w:type="pct"/>
        <w:tblLook w:val="0000" w:firstRow="0" w:lastRow="0" w:firstColumn="0" w:lastColumn="0" w:noHBand="0" w:noVBand="0"/>
      </w:tblPr>
      <w:tblGrid>
        <w:gridCol w:w="9360"/>
      </w:tblGrid>
      <w:tr w:rsidR="00627AC8" w14:paraId="0F11D47E" w14:textId="77777777">
        <w:tc>
          <w:tcPr>
            <w:tcW w:w="0" w:type="auto"/>
          </w:tcPr>
          <w:p w14:paraId="3433F75D" w14:textId="77777777" w:rsidR="00627AC8" w:rsidRDefault="00000000">
            <w:pPr>
              <w:jc w:val="center"/>
            </w:pPr>
            <w:r>
              <w:rPr>
                <w:noProof/>
              </w:rPr>
              <w:drawing>
                <wp:inline distT="0" distB="0" distL="0" distR="0" wp14:anchorId="0CFE38C8" wp14:editId="0FD50BB4">
                  <wp:extent cx="5943600" cy="4278788"/>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output/figures/plot_raw.png"/>
                          <pic:cNvPicPr>
                            <a:picLocks noChangeAspect="1" noChangeArrowheads="1"/>
                          </pic:cNvPicPr>
                        </pic:nvPicPr>
                        <pic:blipFill>
                          <a:blip r:embed="rId29"/>
                          <a:stretch>
                            <a:fillRect/>
                          </a:stretch>
                        </pic:blipFill>
                        <pic:spPr bwMode="auto">
                          <a:xfrm>
                            <a:off x="0" y="0"/>
                            <a:ext cx="5943600" cy="4278788"/>
                          </a:xfrm>
                          <a:prstGeom prst="rect">
                            <a:avLst/>
                          </a:prstGeom>
                          <a:noFill/>
                          <a:ln w="9525">
                            <a:noFill/>
                            <a:headEnd/>
                            <a:tailEnd/>
                          </a:ln>
                        </pic:spPr>
                      </pic:pic>
                    </a:graphicData>
                  </a:graphic>
                </wp:inline>
              </w:drawing>
            </w:r>
          </w:p>
          <w:p w14:paraId="48A578A3" w14:textId="77777777" w:rsidR="00627AC8" w:rsidRDefault="00000000">
            <w:pPr>
              <w:pStyle w:val="ImageCaption"/>
              <w:spacing w:before="200"/>
            </w:pPr>
            <w:r>
              <w:t>Raw data for the reversal tasks for both species. Lines represent the mean proportion of correct choices per trial for each treatment.</w:t>
            </w:r>
          </w:p>
        </w:tc>
      </w:tr>
    </w:tbl>
    <w:p w14:paraId="3A119FFE" w14:textId="77777777" w:rsidR="00627AC8" w:rsidRDefault="00000000">
      <w:r>
        <w:br w:type="page"/>
      </w:r>
    </w:p>
    <w:p w14:paraId="5133B248" w14:textId="77777777" w:rsidR="00627AC8" w:rsidRDefault="00000000">
      <w:pPr>
        <w:pStyle w:val="BodyText"/>
      </w:pPr>
      <w:r>
        <w:lastRenderedPageBreak/>
        <w:t>Table 3. Number of individuals per treatment and species that reached a learning criterium of 5 consecutive correct choices (n lizards), and the average of trials taken (Trial) together with the standard deviation (sd).</w:t>
      </w:r>
    </w:p>
    <w:tbl>
      <w:tblPr>
        <w:tblW w:w="0" w:type="auto"/>
        <w:jc w:val="center"/>
        <w:tblLayout w:type="fixed"/>
        <w:tblLook w:val="0420" w:firstRow="1" w:lastRow="0" w:firstColumn="0" w:lastColumn="0" w:noHBand="0" w:noVBand="1"/>
      </w:tblPr>
      <w:tblGrid>
        <w:gridCol w:w="1466"/>
        <w:gridCol w:w="1477"/>
        <w:gridCol w:w="1094"/>
        <w:gridCol w:w="866"/>
        <w:gridCol w:w="861"/>
      </w:tblGrid>
      <w:tr w:rsidR="00627AC8" w14:paraId="4F2F4ABC"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4B5A4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36C1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E6E32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n lizards</w:t>
            </w:r>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55AD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9A8D6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sd</w:t>
            </w:r>
          </w:p>
        </w:tc>
      </w:tr>
      <w:tr w:rsidR="00627AC8" w14:paraId="02862E3E"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2EF7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0BB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030A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w:t>
            </w:r>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6D02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25.89</w:t>
            </w:r>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C5A6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5.84</w:t>
            </w:r>
          </w:p>
        </w:tc>
      </w:tr>
      <w:tr w:rsidR="00627AC8" w14:paraId="508E488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B2CC"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037B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7598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354C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21.17</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85F5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8.80</w:t>
            </w:r>
          </w:p>
        </w:tc>
      </w:tr>
      <w:tr w:rsidR="00627AC8" w14:paraId="44B6F0E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21426"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BE83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944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CF27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33.50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753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9.19</w:t>
            </w:r>
          </w:p>
        </w:tc>
      </w:tr>
      <w:tr w:rsidR="00627AC8" w14:paraId="623F4A6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45E9E0"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2A032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C8B62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00EA1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24.25</w:t>
            </w:r>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21016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13.20</w:t>
            </w:r>
          </w:p>
        </w:tc>
      </w:tr>
      <w:tr w:rsidR="00627AC8" w14:paraId="0209A755"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5E23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3B2B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CF24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w:t>
            </w:r>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82E3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28.00</w:t>
            </w:r>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0ECD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5.20</w:t>
            </w:r>
          </w:p>
        </w:tc>
      </w:tr>
      <w:tr w:rsidR="00627AC8" w14:paraId="7EBC93C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50B18"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7FC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8B0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958A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26.00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E5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12.36</w:t>
            </w:r>
          </w:p>
        </w:tc>
      </w:tr>
      <w:tr w:rsidR="00627AC8" w14:paraId="1716B7FB"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08E6"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528E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45D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62E3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22.62</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855F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9.47</w:t>
            </w:r>
          </w:p>
        </w:tc>
      </w:tr>
      <w:tr w:rsidR="00627AC8" w14:paraId="729A36E9"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CC417" w14:textId="77777777" w:rsidR="00627AC8" w:rsidRDefault="00627AC8">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B912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9B729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8996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28.33</w:t>
            </w:r>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729A6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9.69</w:t>
            </w:r>
          </w:p>
        </w:tc>
      </w:tr>
    </w:tbl>
    <w:p w14:paraId="21396C27" w14:textId="77777777" w:rsidR="00627AC8" w:rsidRDefault="00000000">
      <w:r>
        <w:br w:type="page"/>
      </w:r>
    </w:p>
    <w:p w14:paraId="32F6D009" w14:textId="77777777" w:rsidR="00627AC8" w:rsidRDefault="00000000">
      <w:pPr>
        <w:pStyle w:val="BodyText"/>
      </w:pPr>
      <w:r>
        <w:lastRenderedPageBreak/>
        <w:t>Checking the effect of age on the learning rate in the associative task.</w:t>
      </w:r>
    </w:p>
    <w:p w14:paraId="4197C821" w14:textId="77777777" w:rsidR="00627AC8" w:rsidRDefault="00000000">
      <w:pPr>
        <w:pStyle w:val="BodyText"/>
      </w:pPr>
      <w:r>
        <w:t xml:space="preserve">Model formula: Choice ~ </w:t>
      </w:r>
      <w:proofErr w:type="gramStart"/>
      <w:r>
        <w:t>age.start</w:t>
      </w:r>
      <w:proofErr w:type="gramEnd"/>
      <w:r>
        <w:t xml:space="preserve"> + trial_associative * cort * temp + (1 + trial_associative|lizard_id) + (1|clutch)</w:t>
      </w:r>
    </w:p>
    <w:p w14:paraId="76E5722D" w14:textId="77777777" w:rsidR="00627AC8" w:rsidRDefault="00000000">
      <w:pPr>
        <w:pStyle w:val="BodyText"/>
      </w:pPr>
      <w:r>
        <w:t xml:space="preserve">Table 4.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627AC8" w14:paraId="712630B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5A208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6"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EE8B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533A4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EFA8A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26205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B3148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283D7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3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627AC8" w14:paraId="080BE1E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862A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01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79A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0D77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66A8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1EB1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51C6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FCB6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627AC8" w14:paraId="4FF4BDD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705F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C5F1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811E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4898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C4D5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EF76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57E6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050B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627AC8" w14:paraId="0CF5BF4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3C0A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21DC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C6E9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C1B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73C5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19BF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F59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876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627AC8" w14:paraId="4CB6057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010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FFA6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73C5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251B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57BD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E022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5CB2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FF63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627AC8" w14:paraId="1659580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C3E8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8455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1B8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3079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68F4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9BA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4E46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67B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627AC8" w14:paraId="3ADD432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2029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429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6509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20A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8375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F915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7B22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ABCE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627AC8" w14:paraId="28217AA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7191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ADD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E027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088E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02C2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ABD2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6FA4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345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627AC8" w14:paraId="53AFF88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BFCB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BB9D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595D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25B6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979C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093D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477D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58F8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627AC8" w14:paraId="39FD9AB8"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DDF54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17CBB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FB97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A35A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D8855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0D76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D4D1C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18CA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tbl>
    <w:p w14:paraId="51254A3A" w14:textId="69A061E2" w:rsidR="00627AC8" w:rsidRDefault="00627AC8">
      <w:pPr>
        <w:pStyle w:val="BodyText"/>
      </w:pPr>
    </w:p>
    <w:bookmarkEnd w:id="76"/>
    <w:p w14:paraId="1E9D748E" w14:textId="77777777" w:rsidR="00627AC8" w:rsidRDefault="00000000">
      <w:r>
        <w:br w:type="page"/>
      </w:r>
    </w:p>
    <w:p w14:paraId="198D2B21" w14:textId="77777777" w:rsidR="00627AC8" w:rsidRDefault="00000000">
      <w:pPr>
        <w:pStyle w:val="BodyText"/>
      </w:pPr>
      <w:r>
        <w:lastRenderedPageBreak/>
        <w:t xml:space="preserve">Table 5.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627AC8" w14:paraId="79C9DAEF"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BC45A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7"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958D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1C79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18D3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046AA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7B539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41BA8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9E2A4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627AC8" w14:paraId="46C4C54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0F28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591B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F84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6400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2D37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63E7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624D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BB0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627AC8" w14:paraId="24B625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2044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9C69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489A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20D6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2A8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E304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F906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298A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627AC8" w14:paraId="10B1BF0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CE82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3C36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C94D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70C6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4389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E86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23CB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F48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627AC8" w14:paraId="44494A0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A3D2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97B5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18A5"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297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7849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542F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779A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55F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627AC8" w14:paraId="036582B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280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1BE0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40DC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24399"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7FB0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723F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EF4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A5401"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627AC8" w14:paraId="2788125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4132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77E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72C8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555C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84F0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C2E3B"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8F4A"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3B51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627AC8" w14:paraId="6ABCEA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3A62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9581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603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9137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CB53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1CC68"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BBD8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8E62"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627AC8" w14:paraId="362644A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3EA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AE07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1E24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2048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55164"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03DB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C3B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0D69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627AC8" w14:paraId="2361FE19"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407DD"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4EA3A6"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8BC3F"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A856C"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D441E"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9B2277"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861AD3"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C00A90" w14:textId="77777777" w:rsidR="00627AC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tbl>
    <w:p w14:paraId="015DB903" w14:textId="5C32A651" w:rsidR="00627AC8" w:rsidRDefault="00627AC8">
      <w:pPr>
        <w:pStyle w:val="BodyText"/>
      </w:pPr>
    </w:p>
    <w:bookmarkEnd w:id="77"/>
    <w:p w14:paraId="038F56D9" w14:textId="77777777" w:rsidR="00627AC8" w:rsidRDefault="00000000">
      <w:r>
        <w:br w:type="page"/>
      </w:r>
    </w:p>
    <w:tbl>
      <w:tblPr>
        <w:tblStyle w:val="Table"/>
        <w:tblW w:w="5000" w:type="pct"/>
        <w:tblLook w:val="0000" w:firstRow="0" w:lastRow="0" w:firstColumn="0" w:lastColumn="0" w:noHBand="0" w:noVBand="0"/>
      </w:tblPr>
      <w:tblGrid>
        <w:gridCol w:w="9360"/>
      </w:tblGrid>
      <w:tr w:rsidR="00627AC8" w14:paraId="5DF7CCCE" w14:textId="77777777">
        <w:tc>
          <w:tcPr>
            <w:tcW w:w="0" w:type="auto"/>
          </w:tcPr>
          <w:p w14:paraId="2D03837F" w14:textId="77777777" w:rsidR="00627AC8" w:rsidRDefault="00000000">
            <w:pPr>
              <w:jc w:val="center"/>
            </w:pPr>
            <w:bookmarkStart w:id="78" w:name="fig-age"/>
            <w:r>
              <w:rPr>
                <w:noProof/>
              </w:rPr>
              <w:lastRenderedPageBreak/>
              <w:drawing>
                <wp:inline distT="0" distB="0" distL="0" distR="0" wp14:anchorId="7B2EB0F5" wp14:editId="4947AC87">
                  <wp:extent cx="5943600" cy="4278788"/>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output/figures/plot_age.png"/>
                          <pic:cNvPicPr>
                            <a:picLocks noChangeAspect="1" noChangeArrowheads="1"/>
                          </pic:cNvPicPr>
                        </pic:nvPicPr>
                        <pic:blipFill>
                          <a:blip r:embed="rId30"/>
                          <a:stretch>
                            <a:fillRect/>
                          </a:stretch>
                        </pic:blipFill>
                        <pic:spPr bwMode="auto">
                          <a:xfrm>
                            <a:off x="0" y="0"/>
                            <a:ext cx="5943600" cy="4278788"/>
                          </a:xfrm>
                          <a:prstGeom prst="rect">
                            <a:avLst/>
                          </a:prstGeom>
                          <a:noFill/>
                          <a:ln w="9525">
                            <a:noFill/>
                            <a:headEnd/>
                            <a:tailEnd/>
                          </a:ln>
                        </pic:spPr>
                      </pic:pic>
                    </a:graphicData>
                  </a:graphic>
                </wp:inline>
              </w:drawing>
            </w:r>
          </w:p>
          <w:p w14:paraId="7AD87B1C" w14:textId="77777777" w:rsidR="00627AC8" w:rsidRDefault="00000000">
            <w:pPr>
              <w:pStyle w:val="ImageCaption"/>
              <w:spacing w:before="200"/>
            </w:pPr>
            <w:r>
              <w:t>Fig 3— Distribution of the age of the lizards by treatment and species</w:t>
            </w:r>
          </w:p>
        </w:tc>
        <w:bookmarkEnd w:id="78"/>
      </w:tr>
    </w:tbl>
    <w:p w14:paraId="0678E503" w14:textId="77777777" w:rsidR="00627AC8" w:rsidRDefault="00000000">
      <w:r>
        <w:br w:type="page"/>
      </w:r>
    </w:p>
    <w:p w14:paraId="66F66653" w14:textId="77777777" w:rsidR="00627AC8" w:rsidRDefault="00000000">
      <w:pPr>
        <w:pStyle w:val="Heading4"/>
      </w:pPr>
      <w:bookmarkStart w:id="79" w:name="checking-the-main-models-plots"/>
      <w:r>
        <w:lastRenderedPageBreak/>
        <w:t xml:space="preserve">Checking the main </w:t>
      </w:r>
      <w:proofErr w:type="gramStart"/>
      <w:r>
        <w:t>models</w:t>
      </w:r>
      <w:proofErr w:type="gramEnd"/>
      <w:r>
        <w:t xml:space="preserve"> plots</w:t>
      </w:r>
    </w:p>
    <w:p w14:paraId="15C06DE0" w14:textId="77777777" w:rsidR="00627AC8" w:rsidRDefault="00000000">
      <w:pPr>
        <w:pStyle w:val="FirstParagraph"/>
      </w:pPr>
      <w:r>
        <w:t>Model formula for the reversal task is:</w:t>
      </w:r>
    </w:p>
    <w:p w14:paraId="1243D72F" w14:textId="77777777" w:rsidR="00627AC8" w:rsidRDefault="00000000">
      <w:pPr>
        <w:pStyle w:val="BodyText"/>
      </w:pPr>
      <w:r>
        <w:t>Choice ~ trial_reversal</w:t>
      </w:r>
      <w:r>
        <w:rPr>
          <w:i/>
          <w:iCs/>
        </w:rPr>
        <w:t>cort</w:t>
      </w:r>
      <w:r>
        <w:t>temp + (1 + trial_reversal|lizard_id)</w:t>
      </w:r>
    </w:p>
    <w:p w14:paraId="4FA2F160" w14:textId="77777777" w:rsidR="00627AC8" w:rsidRDefault="00000000">
      <w:pPr>
        <w:pStyle w:val="BodyText"/>
      </w:pPr>
      <w:r>
        <w:t>Plots for the different models of the associative task:</w:t>
      </w:r>
      <w:r>
        <w:br/>
        <w:t xml:space="preserve">1.- </w:t>
      </w:r>
      <w:r>
        <w:rPr>
          <w:i/>
          <w:iCs/>
        </w:rPr>
        <w:t>L. delicata</w:t>
      </w:r>
    </w:p>
    <w:p w14:paraId="3912DEC5" w14:textId="77777777" w:rsidR="00627AC8" w:rsidRDefault="00000000">
      <w:pPr>
        <w:pStyle w:val="SourceCode"/>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627AC8" w14:paraId="15BB2D28" w14:textId="77777777">
        <w:tc>
          <w:tcPr>
            <w:tcW w:w="0" w:type="auto"/>
          </w:tcPr>
          <w:p w14:paraId="23F8FED0" w14:textId="77777777" w:rsidR="00627AC8" w:rsidRDefault="00000000">
            <w:pPr>
              <w:jc w:val="center"/>
            </w:pPr>
            <w:r>
              <w:rPr>
                <w:noProof/>
              </w:rPr>
              <w:drawing>
                <wp:inline distT="0" distB="0" distL="0" distR="0" wp14:anchorId="5DB284BE" wp14:editId="249B54BA">
                  <wp:extent cx="4160520" cy="3328416"/>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plotmod_drr-1.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225443D6" w14:textId="77777777" w:rsidR="00627AC8" w:rsidRDefault="00627AC8">
            <w:pPr>
              <w:pStyle w:val="ImageCaption"/>
              <w:spacing w:before="200"/>
            </w:pPr>
          </w:p>
        </w:tc>
      </w:tr>
      <w:tr w:rsidR="00627AC8" w14:paraId="3C675685" w14:textId="77777777">
        <w:tc>
          <w:tcPr>
            <w:tcW w:w="0" w:type="auto"/>
          </w:tcPr>
          <w:p w14:paraId="48C004CA" w14:textId="77777777" w:rsidR="00627AC8" w:rsidRDefault="00000000">
            <w:pPr>
              <w:jc w:val="center"/>
            </w:pPr>
            <w:r>
              <w:rPr>
                <w:noProof/>
              </w:rPr>
              <w:lastRenderedPageBreak/>
              <w:drawing>
                <wp:inline distT="0" distB="0" distL="0" distR="0" wp14:anchorId="760E2607" wp14:editId="17D5DF2B">
                  <wp:extent cx="4160520" cy="332841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ms_files/figure-docx/plotmod_drr-2.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09848823" w14:textId="77777777" w:rsidR="00627AC8" w:rsidRDefault="00627AC8">
            <w:pPr>
              <w:pStyle w:val="ImageCaption"/>
              <w:spacing w:before="200"/>
            </w:pPr>
          </w:p>
        </w:tc>
      </w:tr>
      <w:tr w:rsidR="00627AC8" w14:paraId="436FEC9F" w14:textId="77777777">
        <w:tc>
          <w:tcPr>
            <w:tcW w:w="0" w:type="auto"/>
          </w:tcPr>
          <w:p w14:paraId="636F01CF" w14:textId="77777777" w:rsidR="00627AC8" w:rsidRDefault="00000000">
            <w:pPr>
              <w:jc w:val="center"/>
            </w:pPr>
            <w:r>
              <w:rPr>
                <w:noProof/>
              </w:rPr>
              <w:drawing>
                <wp:inline distT="0" distB="0" distL="0" distR="0" wp14:anchorId="02DF3B6F" wp14:editId="48F7B763">
                  <wp:extent cx="4160520" cy="3328416"/>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plotmod_drr-3.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34A545B4" w14:textId="77777777" w:rsidR="00627AC8" w:rsidRDefault="00627AC8">
            <w:pPr>
              <w:pStyle w:val="ImageCaption"/>
              <w:spacing w:before="200"/>
            </w:pPr>
          </w:p>
        </w:tc>
      </w:tr>
    </w:tbl>
    <w:p w14:paraId="37D56E9F" w14:textId="77777777" w:rsidR="00627AC8" w:rsidRDefault="00000000">
      <w:r>
        <w:br w:type="page"/>
      </w:r>
    </w:p>
    <w:p w14:paraId="1201A1F5" w14:textId="77777777" w:rsidR="00627AC8" w:rsidRDefault="00000000">
      <w:pPr>
        <w:pStyle w:val="BodyText"/>
      </w:pPr>
      <w:r>
        <w:lastRenderedPageBreak/>
        <w:t xml:space="preserve">2.- </w:t>
      </w:r>
      <w:r>
        <w:rPr>
          <w:i/>
          <w:iCs/>
        </w:rPr>
        <w:t>L. guichenoti</w:t>
      </w:r>
    </w:p>
    <w:p w14:paraId="63AEDF76" w14:textId="77777777" w:rsidR="00627AC8"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627AC8" w14:paraId="1AEB534F" w14:textId="77777777">
        <w:tc>
          <w:tcPr>
            <w:tcW w:w="0" w:type="auto"/>
          </w:tcPr>
          <w:p w14:paraId="46BF9931" w14:textId="77777777" w:rsidR="00627AC8" w:rsidRDefault="00000000">
            <w:pPr>
              <w:jc w:val="center"/>
            </w:pPr>
            <w:r>
              <w:rPr>
                <w:noProof/>
              </w:rPr>
              <w:drawing>
                <wp:inline distT="0" distB="0" distL="0" distR="0" wp14:anchorId="6243354B" wp14:editId="47607768">
                  <wp:extent cx="4160520" cy="3328416"/>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s_files/figure-docx/plotmod_grr-1.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3F64D926" w14:textId="77777777" w:rsidR="00627AC8" w:rsidRDefault="00627AC8">
            <w:pPr>
              <w:pStyle w:val="ImageCaption"/>
              <w:spacing w:before="200"/>
            </w:pPr>
          </w:p>
        </w:tc>
      </w:tr>
      <w:tr w:rsidR="00627AC8" w14:paraId="593642BB" w14:textId="77777777">
        <w:tc>
          <w:tcPr>
            <w:tcW w:w="0" w:type="auto"/>
          </w:tcPr>
          <w:p w14:paraId="50E7C2A2" w14:textId="77777777" w:rsidR="00627AC8" w:rsidRDefault="00000000">
            <w:pPr>
              <w:jc w:val="center"/>
            </w:pPr>
            <w:r>
              <w:rPr>
                <w:noProof/>
              </w:rPr>
              <w:drawing>
                <wp:inline distT="0" distB="0" distL="0" distR="0" wp14:anchorId="5AD19F9B" wp14:editId="36E4DA72">
                  <wp:extent cx="4160520" cy="3328416"/>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ms_files/figure-docx/plotmod_grr-2.png"/>
                          <pic:cNvPicPr>
                            <a:picLocks noChangeAspect="1" noChangeArrowheads="1"/>
                          </pic:cNvPicPr>
                        </pic:nvPicPr>
                        <pic:blipFill>
                          <a:blip r:embed="rId35"/>
                          <a:stretch>
                            <a:fillRect/>
                          </a:stretch>
                        </pic:blipFill>
                        <pic:spPr bwMode="auto">
                          <a:xfrm>
                            <a:off x="0" y="0"/>
                            <a:ext cx="4160520" cy="3328416"/>
                          </a:xfrm>
                          <a:prstGeom prst="rect">
                            <a:avLst/>
                          </a:prstGeom>
                          <a:noFill/>
                          <a:ln w="9525">
                            <a:noFill/>
                            <a:headEnd/>
                            <a:tailEnd/>
                          </a:ln>
                        </pic:spPr>
                      </pic:pic>
                    </a:graphicData>
                  </a:graphic>
                </wp:inline>
              </w:drawing>
            </w:r>
          </w:p>
          <w:p w14:paraId="66229EE2" w14:textId="77777777" w:rsidR="00627AC8" w:rsidRDefault="00627AC8">
            <w:pPr>
              <w:pStyle w:val="ImageCaption"/>
              <w:spacing w:before="200"/>
            </w:pPr>
          </w:p>
        </w:tc>
      </w:tr>
      <w:tr w:rsidR="00627AC8" w14:paraId="28A0ECDE" w14:textId="77777777">
        <w:tc>
          <w:tcPr>
            <w:tcW w:w="0" w:type="auto"/>
          </w:tcPr>
          <w:p w14:paraId="11AAD8BA" w14:textId="77777777" w:rsidR="00627AC8" w:rsidRDefault="00000000">
            <w:pPr>
              <w:jc w:val="center"/>
            </w:pPr>
            <w:r>
              <w:rPr>
                <w:noProof/>
              </w:rPr>
              <w:lastRenderedPageBreak/>
              <w:drawing>
                <wp:inline distT="0" distB="0" distL="0" distR="0" wp14:anchorId="049D18CA" wp14:editId="19CCBAE7">
                  <wp:extent cx="4160520" cy="3328416"/>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ms_files/figure-docx/plotmod_grr-3.png"/>
                          <pic:cNvPicPr>
                            <a:picLocks noChangeAspect="1" noChangeArrowheads="1"/>
                          </pic:cNvPicPr>
                        </pic:nvPicPr>
                        <pic:blipFill>
                          <a:blip r:embed="rId36"/>
                          <a:stretch>
                            <a:fillRect/>
                          </a:stretch>
                        </pic:blipFill>
                        <pic:spPr bwMode="auto">
                          <a:xfrm>
                            <a:off x="0" y="0"/>
                            <a:ext cx="4160520" cy="3328416"/>
                          </a:xfrm>
                          <a:prstGeom prst="rect">
                            <a:avLst/>
                          </a:prstGeom>
                          <a:noFill/>
                          <a:ln w="9525">
                            <a:noFill/>
                            <a:headEnd/>
                            <a:tailEnd/>
                          </a:ln>
                        </pic:spPr>
                      </pic:pic>
                    </a:graphicData>
                  </a:graphic>
                </wp:inline>
              </w:drawing>
            </w:r>
          </w:p>
          <w:p w14:paraId="62491469" w14:textId="77777777" w:rsidR="00627AC8" w:rsidRDefault="00627AC8">
            <w:pPr>
              <w:pStyle w:val="ImageCaption"/>
              <w:spacing w:before="200"/>
            </w:pPr>
          </w:p>
        </w:tc>
      </w:tr>
      <w:bookmarkEnd w:id="73"/>
      <w:bookmarkEnd w:id="79"/>
    </w:tbl>
    <w:p w14:paraId="40ABC9A1" w14:textId="77777777" w:rsidR="006F111B" w:rsidRDefault="006F111B"/>
    <w:sectPr w:rsidR="006F111B"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A6FC2" w14:textId="77777777" w:rsidR="006F111B" w:rsidRDefault="006F111B">
      <w:pPr>
        <w:spacing w:after="0"/>
      </w:pPr>
      <w:r>
        <w:separator/>
      </w:r>
    </w:p>
  </w:endnote>
  <w:endnote w:type="continuationSeparator" w:id="0">
    <w:p w14:paraId="44B32E45" w14:textId="77777777" w:rsidR="006F111B" w:rsidRDefault="006F11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57EA5" w14:textId="77777777" w:rsidR="006F111B" w:rsidRDefault="006F111B">
      <w:r>
        <w:separator/>
      </w:r>
    </w:p>
  </w:footnote>
  <w:footnote w:type="continuationSeparator" w:id="0">
    <w:p w14:paraId="2D1E5677" w14:textId="77777777" w:rsidR="006F111B" w:rsidRDefault="006F11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1831018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C8"/>
    <w:rsid w:val="00601671"/>
    <w:rsid w:val="00627AC8"/>
    <w:rsid w:val="006F111B"/>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D3C593"/>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07/s00265-013-1639-x" TargetMode="External"/><Relationship Id="rId26" Type="http://schemas.openxmlformats.org/officeDocument/2006/relationships/hyperlink" Target="https://www.R-project.org/" TargetMode="External"/><Relationship Id="rId21" Type="http://schemas.openxmlformats.org/officeDocument/2006/relationships/hyperlink" Target="https://doi.org/10.1098/rsbl.2017.0002"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7/s10071-013-0665-4" TargetMode="External"/><Relationship Id="rId17" Type="http://schemas.openxmlformats.org/officeDocument/2006/relationships/hyperlink" Target="https://doi.org/10.1002/ece3.22" TargetMode="External"/><Relationship Id="rId25" Type="http://schemas.openxmlformats.org/officeDocument/2006/relationships/hyperlink" Target="https://doi.org/10.1098/rsbl.2014.0430"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j.ygcen.2013.10.00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73/pnas.97.20.11032"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anbehav.2015.10.027" TargetMode="External"/><Relationship Id="rId23" Type="http://schemas.openxmlformats.org/officeDocument/2006/relationships/hyperlink" Target="https://doi.org/10.1007/s10071-015-0908-7"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02/(SICI)1096-9861(19970414)380:3%3c409::AID-CNE9%3e3.0.CO;2-6"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hyperlink" Target="https://doi.org/10.1371/journal.pone.0018277"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16/0166-4328(94)90100-7"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12</TotalTime>
  <Pages>28</Pages>
  <Words>8520</Words>
  <Characters>48570</Characters>
  <Application>Microsoft Office Word</Application>
  <DocSecurity>0</DocSecurity>
  <Lines>404</Lines>
  <Paragraphs>113</Paragraphs>
  <ScaleCrop>false</ScaleCrop>
  <Company/>
  <LinksUpToDate>false</LinksUpToDate>
  <CharactersWithSpaces>56977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2024-08-29T09:08:00Z</dcterms:created>
  <dcterms:modified xsi:type="dcterms:W3CDTF">2024-08-29T09:10:00Z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